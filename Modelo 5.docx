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2D63" w:rsidR="00613400" w:rsidP="007D422E" w:rsidRDefault="00613400" w14:paraId="3BFFB38C" w14:textId="77777777">
      <w:pPr>
        <w:jc w:val="both"/>
        <w:rPr>
          <w:rFonts w:cs="Arial"/>
          <w:lang w:val="es-MX"/>
        </w:rPr>
      </w:pPr>
    </w:p>
    <w:p w:rsidRPr="00132D63" w:rsidR="001E6908" w:rsidP="007D422E" w:rsidRDefault="001E6908" w14:paraId="5B97C777" w14:textId="77777777">
      <w:pPr>
        <w:jc w:val="both"/>
        <w:rPr>
          <w:rFonts w:cs="Arial"/>
          <w:lang w:val="es-MX"/>
        </w:rPr>
      </w:pPr>
    </w:p>
    <w:p w:rsidR="00645D36" w:rsidP="23FF0247" w:rsidRDefault="00182C4A" w14:paraId="68CC169D" w14:textId="54C1E2D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cs="Arial"/>
        </w:rPr>
      </w:pPr>
      <w:r w:rsidRPr="23FF0247" w:rsidR="06E642C4">
        <w:rPr>
          <w:rFonts w:cs="Arial"/>
        </w:rPr>
        <w:t xml:space="preserve">Bogotá D.C., </w:t>
      </w:r>
      <w:r w:rsidRPr="23FF0247" w:rsidR="3BA9F1EA">
        <w:rPr>
          <w:rFonts w:cs="Arial"/>
        </w:rPr>
        <w:t>XX</w:t>
      </w:r>
      <w:r w:rsidRPr="23FF0247" w:rsidR="1CC70001">
        <w:rPr>
          <w:rFonts w:cs="Arial"/>
        </w:rPr>
        <w:t xml:space="preserve"> </w:t>
      </w:r>
      <w:r w:rsidRPr="23FF0247" w:rsidR="1CC70001">
        <w:rPr>
          <w:rFonts w:cs="Arial"/>
        </w:rPr>
        <w:t>de</w:t>
      </w:r>
      <w:r w:rsidRPr="23FF0247" w:rsidR="06E642C4">
        <w:rPr>
          <w:rFonts w:cs="Arial"/>
        </w:rPr>
        <w:t xml:space="preserve"> </w:t>
      </w:r>
      <w:r w:rsidRPr="23FF0247" w:rsidR="12191517">
        <w:rPr>
          <w:rFonts w:cs="Arial"/>
        </w:rPr>
        <w:t>XXXXX</w:t>
      </w:r>
      <w:r w:rsidRPr="23FF0247" w:rsidR="38596F74">
        <w:rPr>
          <w:rFonts w:cs="Arial"/>
        </w:rPr>
        <w:t xml:space="preserve"> </w:t>
      </w:r>
      <w:r w:rsidRPr="23FF0247" w:rsidR="06E642C4">
        <w:rPr>
          <w:rFonts w:cs="Arial"/>
        </w:rPr>
        <w:t>de 202</w:t>
      </w:r>
      <w:r w:rsidRPr="23FF0247" w:rsidR="259006EE">
        <w:rPr>
          <w:rFonts w:cs="Arial"/>
        </w:rPr>
        <w:t>6</w:t>
      </w:r>
    </w:p>
    <w:p w:rsidRPr="00132D63" w:rsidR="00CD3FD9" w:rsidP="007D422E" w:rsidRDefault="00CD3FD9" w14:paraId="56562785" w14:textId="77777777">
      <w:pPr>
        <w:spacing w:line="276" w:lineRule="auto"/>
        <w:jc w:val="both"/>
        <w:rPr>
          <w:rFonts w:cs="Arial"/>
        </w:rPr>
      </w:pPr>
    </w:p>
    <w:p w:rsidRPr="00132D63" w:rsidR="00BA7F2E" w:rsidP="007D422E" w:rsidRDefault="00BA7F2E" w14:paraId="33E16F5F" w14:textId="77777777">
      <w:pPr>
        <w:spacing w:line="276" w:lineRule="auto"/>
        <w:jc w:val="both"/>
        <w:rPr>
          <w:rFonts w:cs="Arial"/>
        </w:rPr>
      </w:pPr>
    </w:p>
    <w:p w:rsidRPr="00132D63" w:rsidR="00274575" w:rsidP="23FF0247" w:rsidRDefault="00855B68" w14:paraId="10960674" w14:textId="306BE37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cs="Arial"/>
          <w:b w:val="1"/>
          <w:bCs w:val="1"/>
          <w:lang w:val="es-MX"/>
        </w:rPr>
      </w:pPr>
      <w:r w:rsidRPr="23FF0247" w:rsidR="1F08AA9E">
        <w:rPr>
          <w:rFonts w:cs="Arial"/>
          <w:b w:val="1"/>
          <w:bCs w:val="1"/>
        </w:rPr>
        <w:t>EL DIRECTOR ADMINISTRATIVO DEL GRU</w:t>
      </w:r>
      <w:r w:rsidRPr="23FF0247" w:rsidR="608C5579">
        <w:rPr>
          <w:rFonts w:cs="Arial"/>
          <w:b w:val="1"/>
          <w:bCs w:val="1"/>
          <w:lang w:val="es-MX"/>
        </w:rPr>
        <w:t>PO BICENTENARIO S.A.S.</w:t>
      </w:r>
    </w:p>
    <w:p w:rsidRPr="00132D63" w:rsidR="00274575" w:rsidP="007D422E" w:rsidRDefault="00274575" w14:paraId="66824A82" w14:textId="77777777">
      <w:pPr>
        <w:spacing w:line="276" w:lineRule="auto"/>
        <w:jc w:val="center"/>
        <w:rPr>
          <w:rFonts w:cs="Arial"/>
          <w:b/>
          <w:bCs/>
          <w:lang w:val="es-MX"/>
        </w:rPr>
      </w:pPr>
      <w:r w:rsidRPr="00132D63">
        <w:rPr>
          <w:rFonts w:cs="Arial"/>
          <w:b/>
          <w:bCs/>
          <w:lang w:val="es-MX"/>
        </w:rPr>
        <w:t>CERTIFICA:</w:t>
      </w:r>
    </w:p>
    <w:p w:rsidRPr="00132D63" w:rsidR="00274575" w:rsidP="007D422E" w:rsidRDefault="00274575" w14:paraId="462711FE" w14:textId="77777777">
      <w:pPr>
        <w:spacing w:line="276" w:lineRule="auto"/>
        <w:jc w:val="both"/>
        <w:rPr>
          <w:rFonts w:cs="Arial"/>
          <w:b/>
          <w:bCs/>
          <w:lang w:val="es-MX"/>
        </w:rPr>
      </w:pPr>
    </w:p>
    <w:p w:rsidRPr="00132D63" w:rsidR="0034121A" w:rsidP="00855B68" w:rsidRDefault="00855B68" w14:paraId="798971B5" w14:textId="65663EC3">
      <w:pPr>
        <w:spacing w:line="276" w:lineRule="auto"/>
        <w:jc w:val="both"/>
        <w:rPr>
          <w:rFonts w:cs="Arial"/>
          <w:bCs/>
          <w:lang w:val="es-MX"/>
        </w:rPr>
      </w:pPr>
      <w:r w:rsidRPr="00132D63">
        <w:rPr>
          <w:rFonts w:cs="Arial"/>
          <w:bCs/>
          <w:lang w:val="es-MX"/>
        </w:rPr>
        <w:t xml:space="preserve">Que, revisada la base de datos de contratos del Grupo Bicentenario S.A.S., se encontró que reposa en el archivo la siguiente documentación: </w:t>
      </w:r>
    </w:p>
    <w:p w:rsidRPr="00132D63" w:rsidR="00855B68" w:rsidP="00855B68" w:rsidRDefault="00855B68" w14:paraId="0CD0442E" w14:textId="77777777">
      <w:pPr>
        <w:spacing w:line="276" w:lineRule="auto"/>
        <w:jc w:val="both"/>
        <w:rPr>
          <w:rFonts w:cs="Arial"/>
          <w:b/>
          <w:lang w:val="es-MX"/>
        </w:rPr>
      </w:pPr>
    </w:p>
    <w:p w:rsidRPr="00132D63" w:rsidR="00855B68" w:rsidP="00855B68" w:rsidRDefault="00855B68" w14:paraId="2CD4637E" w14:textId="77777777">
      <w:pPr>
        <w:spacing w:line="276" w:lineRule="auto"/>
        <w:jc w:val="both"/>
        <w:rPr>
          <w:rFonts w:cs="Arial"/>
          <w:bCs/>
          <w:lang w:val="es-MX"/>
        </w:rPr>
      </w:pPr>
      <w:r w:rsidRPr="00132D63">
        <w:rPr>
          <w:rFonts w:cs="Arial"/>
          <w:b/>
          <w:bCs/>
          <w:lang w:val="es-MX"/>
        </w:rPr>
        <w:t>TIPO DE CONTRATO:</w:t>
      </w:r>
      <w:r w:rsidRPr="00132D63">
        <w:rPr>
          <w:rFonts w:cs="Arial"/>
          <w:b/>
          <w:lang w:val="es-MX"/>
        </w:rPr>
        <w:t xml:space="preserve"> </w:t>
      </w:r>
      <w:r w:rsidRPr="00132D63">
        <w:rPr>
          <w:rFonts w:cs="Arial"/>
          <w:bCs/>
          <w:lang w:val="es-MX"/>
        </w:rPr>
        <w:t xml:space="preserve">CONTRATO LABORAL A TÉRMINO INDEFINIDO </w:t>
      </w:r>
    </w:p>
    <w:p w:rsidR="00855B68" w:rsidP="67EA3C14" w:rsidRDefault="00855B68" w14:paraId="6763CAF6" w14:textId="6A902B26">
      <w:pPr>
        <w:spacing w:line="276" w:lineRule="auto"/>
        <w:jc w:val="both"/>
        <w:rPr>
          <w:rFonts w:cs="Arial"/>
          <w:lang w:val="es-MX"/>
        </w:rPr>
      </w:pPr>
      <w:r w:rsidRPr="23FF0247" w:rsidR="259006EE">
        <w:rPr>
          <w:rFonts w:cs="Arial"/>
          <w:b w:val="1"/>
          <w:bCs w:val="1"/>
          <w:lang w:val="es-MX"/>
        </w:rPr>
        <w:t xml:space="preserve">EMPLEADO: </w:t>
      </w:r>
    </w:p>
    <w:p w:rsidRPr="0039296F" w:rsidR="00855B68" w:rsidP="23FF0247" w:rsidRDefault="00855B68" w14:paraId="7CC237A0" w14:textId="79D7DCB0">
      <w:pPr>
        <w:jc w:val="both"/>
        <w:rPr>
          <w:rFonts w:cs="Arial"/>
          <w:lang w:val="es-MX"/>
        </w:rPr>
      </w:pPr>
      <w:r w:rsidRPr="23FF0247" w:rsidR="259006EE">
        <w:rPr>
          <w:rFonts w:cs="Arial"/>
          <w:b w:val="1"/>
          <w:bCs w:val="1"/>
          <w:lang w:val="es-MX"/>
        </w:rPr>
        <w:t xml:space="preserve">CÉDULA: </w:t>
      </w:r>
    </w:p>
    <w:p w:rsidR="00855B68" w:rsidP="67EA3C14" w:rsidRDefault="00855B68" w14:paraId="68F35DF0" w14:textId="2F7104A5">
      <w:pPr>
        <w:jc w:val="both"/>
        <w:rPr>
          <w:rFonts w:cs="Arial"/>
          <w:lang w:val="es-MX"/>
        </w:rPr>
      </w:pPr>
      <w:r w:rsidRPr="23FF0247" w:rsidR="259006EE">
        <w:rPr>
          <w:rFonts w:cs="Arial"/>
          <w:b w:val="1"/>
          <w:bCs w:val="1"/>
          <w:lang w:val="es-MX"/>
        </w:rPr>
        <w:t xml:space="preserve">CARGO: </w:t>
      </w:r>
    </w:p>
    <w:p w:rsidR="0034121A" w:rsidP="00005CEF" w:rsidRDefault="0034121A" w14:paraId="16DC0502" w14:textId="77777777">
      <w:pPr>
        <w:jc w:val="both"/>
        <w:rPr>
          <w:rFonts w:cs="Arial"/>
          <w:bCs/>
        </w:rPr>
      </w:pPr>
    </w:p>
    <w:p w:rsidRPr="00132D63" w:rsidR="006D568B" w:rsidP="00855B68" w:rsidRDefault="006D568B" w14:paraId="7AD535C6" w14:textId="77777777">
      <w:pPr>
        <w:spacing w:line="276" w:lineRule="auto"/>
        <w:jc w:val="both"/>
        <w:rPr>
          <w:rFonts w:cs="Arial"/>
          <w:b/>
          <w:bCs/>
        </w:rPr>
      </w:pPr>
    </w:p>
    <w:p w:rsidR="00191461" w:rsidP="7341E5AD" w:rsidRDefault="00855B68" w14:paraId="37D50CC7" w14:textId="520FA88F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cs="Arial"/>
          <w:b w:val="1"/>
          <w:bCs w:val="1"/>
        </w:rPr>
      </w:pPr>
      <w:r w:rsidRPr="7341E5AD" w:rsidR="00855B68">
        <w:rPr>
          <w:rFonts w:cs="Arial"/>
          <w:lang w:val="es-MX"/>
        </w:rPr>
        <w:t xml:space="preserve">Que </w:t>
      </w:r>
      <w:r w:rsidRPr="7341E5AD" w:rsidR="00B71623">
        <w:rPr>
          <w:rFonts w:cs="Arial"/>
          <w:lang w:val="es-MX"/>
        </w:rPr>
        <w:t>el</w:t>
      </w:r>
      <w:r w:rsidRPr="7341E5AD" w:rsidR="00855B68">
        <w:rPr>
          <w:rFonts w:cs="Arial"/>
          <w:lang w:val="es-MX"/>
        </w:rPr>
        <w:t xml:space="preserve"> señor</w:t>
      </w:r>
      <w:r w:rsidRPr="7341E5AD" w:rsidR="008908AA">
        <w:rPr>
          <w:rFonts w:cs="Arial"/>
          <w:b w:val="1"/>
          <w:bCs w:val="1"/>
        </w:rPr>
        <w:t xml:space="preserve"> </w:t>
      </w:r>
      <w:r w:rsidRPr="7341E5AD" w:rsidR="0750B49B">
        <w:rPr>
          <w:rFonts w:cs="Arial"/>
          <w:b w:val="1"/>
          <w:bCs w:val="1"/>
        </w:rPr>
        <w:t>XXXXXXXXXXXXXXXXX</w:t>
      </w:r>
      <w:r w:rsidRPr="7341E5AD" w:rsidR="00855B68">
        <w:rPr>
          <w:rFonts w:cs="Arial"/>
          <w:lang w:val="es-MX"/>
        </w:rPr>
        <w:t>, identificad</w:t>
      </w:r>
      <w:r w:rsidRPr="7341E5AD" w:rsidR="00B71623">
        <w:rPr>
          <w:rFonts w:cs="Arial"/>
          <w:lang w:val="es-MX"/>
        </w:rPr>
        <w:t>o</w:t>
      </w:r>
      <w:r w:rsidRPr="7341E5AD" w:rsidR="00855B68">
        <w:rPr>
          <w:rFonts w:cs="Arial"/>
          <w:lang w:val="es-MX"/>
        </w:rPr>
        <w:t xml:space="preserve"> con la cédula de ciudadanía No. </w:t>
      </w:r>
      <w:r w:rsidRPr="7341E5AD" w:rsidR="382BA026">
        <w:rPr>
          <w:rFonts w:cs="Arial"/>
          <w:lang w:val="es-MX"/>
        </w:rPr>
        <w:t>XXXXX</w:t>
      </w:r>
      <w:r w:rsidRPr="7341E5AD" w:rsidR="001B1BD4">
        <w:rPr>
          <w:rFonts w:cs="Arial"/>
          <w:lang w:val="es-MX"/>
        </w:rPr>
        <w:t xml:space="preserve"> </w:t>
      </w:r>
      <w:r w:rsidRPr="7341E5AD" w:rsidR="00855B68">
        <w:rPr>
          <w:rFonts w:ascii="Calibri" w:hAnsi="Calibri" w:eastAsia="Times New Roman" w:cs="Calibri"/>
          <w:color w:val="000000" w:themeColor="text2" w:themeTint="FF" w:themeShade="FF"/>
          <w:lang w:val="es-CO" w:eastAsia="es-CO"/>
        </w:rPr>
        <w:t>labor</w:t>
      </w:r>
      <w:r w:rsidRPr="7341E5AD" w:rsidR="006751B1">
        <w:rPr>
          <w:rFonts w:ascii="Calibri" w:hAnsi="Calibri" w:eastAsia="Times New Roman" w:cs="Calibri"/>
          <w:color w:val="000000" w:themeColor="text2" w:themeTint="FF" w:themeShade="FF"/>
          <w:lang w:val="es-CO" w:eastAsia="es-CO"/>
        </w:rPr>
        <w:t>a</w:t>
      </w:r>
      <w:r w:rsidRPr="7341E5AD" w:rsidR="00855B68">
        <w:rPr>
          <w:rFonts w:ascii="Calibri" w:hAnsi="Calibri" w:eastAsia="Times New Roman" w:cs="Calibri"/>
          <w:color w:val="000000" w:themeColor="text2" w:themeTint="FF" w:themeShade="FF"/>
          <w:lang w:val="es-CO" w:eastAsia="es-CO"/>
        </w:rPr>
        <w:t xml:space="preserve"> en </w:t>
      </w:r>
      <w:r w:rsidRPr="7341E5AD" w:rsidR="00855B68">
        <w:rPr>
          <w:rFonts w:cs="Arial"/>
        </w:rPr>
        <w:t xml:space="preserve">la empresa </w:t>
      </w:r>
      <w:r w:rsidRPr="7341E5AD" w:rsidR="00855B68">
        <w:rPr>
          <w:rFonts w:cs="Arial"/>
          <w:b w:val="1"/>
          <w:bCs w:val="1"/>
        </w:rPr>
        <w:t>GRUPO BICENTENARIO S.A.S</w:t>
      </w:r>
      <w:r w:rsidRPr="7341E5AD" w:rsidR="00855B68">
        <w:rPr>
          <w:rFonts w:cs="Arial"/>
        </w:rPr>
        <w:t>.</w:t>
      </w:r>
      <w:r w:rsidRPr="7341E5AD" w:rsidR="00712C87">
        <w:rPr>
          <w:rFonts w:cs="Arial"/>
        </w:rPr>
        <w:t xml:space="preserve"> desde el </w:t>
      </w:r>
      <w:r w:rsidRPr="7341E5AD" w:rsidR="00B71623">
        <w:rPr>
          <w:rFonts w:cs="Arial"/>
        </w:rPr>
        <w:t>01</w:t>
      </w:r>
      <w:r w:rsidRPr="7341E5AD" w:rsidR="00712C87">
        <w:rPr>
          <w:rFonts w:cs="Arial"/>
        </w:rPr>
        <w:t xml:space="preserve"> de</w:t>
      </w:r>
      <w:r w:rsidRPr="7341E5AD" w:rsidR="0009290D">
        <w:rPr>
          <w:rFonts w:cs="Arial"/>
        </w:rPr>
        <w:t xml:space="preserve"> </w:t>
      </w:r>
      <w:r w:rsidRPr="7341E5AD" w:rsidR="00B71623">
        <w:rPr>
          <w:rFonts w:cs="Arial"/>
        </w:rPr>
        <w:t>febrer</w:t>
      </w:r>
      <w:r w:rsidRPr="7341E5AD" w:rsidR="0039296F">
        <w:rPr>
          <w:rFonts w:cs="Arial"/>
        </w:rPr>
        <w:t>o</w:t>
      </w:r>
      <w:r w:rsidRPr="7341E5AD" w:rsidR="00712C87">
        <w:rPr>
          <w:rFonts w:cs="Arial"/>
        </w:rPr>
        <w:t xml:space="preserve"> </w:t>
      </w:r>
      <w:r w:rsidRPr="7341E5AD" w:rsidR="72E5B87D">
        <w:rPr>
          <w:rFonts w:cs="Arial"/>
        </w:rPr>
        <w:t>2025, hasta</w:t>
      </w:r>
      <w:r w:rsidRPr="7341E5AD" w:rsidR="72E5B87D">
        <w:rPr>
          <w:rFonts w:cs="Arial"/>
        </w:rPr>
        <w:t xml:space="preserve"> el </w:t>
      </w:r>
      <w:r w:rsidRPr="7341E5AD" w:rsidR="72E5B87D">
        <w:rPr>
          <w:rFonts w:cs="Arial"/>
        </w:rPr>
        <w:t>xxx</w:t>
      </w:r>
      <w:r w:rsidRPr="7341E5AD" w:rsidR="72E5B87D">
        <w:rPr>
          <w:rFonts w:cs="Arial"/>
        </w:rPr>
        <w:t xml:space="preserve"> de </w:t>
      </w:r>
      <w:r w:rsidRPr="7341E5AD" w:rsidR="72E5B87D">
        <w:rPr>
          <w:rFonts w:cs="Arial"/>
        </w:rPr>
        <w:t>xxxx</w:t>
      </w:r>
      <w:r w:rsidRPr="7341E5AD" w:rsidR="72E5B87D">
        <w:rPr>
          <w:rFonts w:cs="Arial"/>
        </w:rPr>
        <w:t xml:space="preserve"> de </w:t>
      </w:r>
      <w:r w:rsidRPr="7341E5AD" w:rsidR="72E5B87D">
        <w:rPr>
          <w:rFonts w:cs="Arial"/>
        </w:rPr>
        <w:t>xxxx</w:t>
      </w:r>
      <w:r w:rsidRPr="7341E5AD" w:rsidR="72E5B87D">
        <w:rPr>
          <w:rFonts w:cs="Arial"/>
        </w:rPr>
        <w:t xml:space="preserve">, </w:t>
      </w:r>
      <w:r w:rsidRPr="7341E5AD" w:rsidR="003430E6">
        <w:rPr>
          <w:rFonts w:cs="Arial"/>
        </w:rPr>
        <w:t xml:space="preserve">con un contrato laboral a término </w:t>
      </w:r>
      <w:r w:rsidRPr="7341E5AD" w:rsidR="00191461">
        <w:rPr>
          <w:rFonts w:cs="Arial"/>
        </w:rPr>
        <w:t xml:space="preserve">indefinido desempeñando el cargo de </w:t>
      </w:r>
      <w:r w:rsidRPr="7341E5AD" w:rsidR="20D14CCC">
        <w:rPr>
          <w:rFonts w:cs="Arial"/>
        </w:rPr>
        <w:t>xxxxxxxxxxxxxxxxx</w:t>
      </w:r>
      <w:r w:rsidRPr="7341E5AD" w:rsidR="005B1A18">
        <w:rPr>
          <w:rFonts w:cs="Arial"/>
        </w:rPr>
        <w:t>, con una remuneración mensual de</w:t>
      </w:r>
      <w:r w:rsidRPr="7341E5AD" w:rsidR="006751B1">
        <w:rPr>
          <w:rFonts w:cs="Arial"/>
        </w:rPr>
        <w:t xml:space="preserve"> </w:t>
      </w:r>
      <w:r w:rsidRPr="7341E5AD" w:rsidR="77EB6152">
        <w:rPr>
          <w:rFonts w:cs="Arial"/>
        </w:rPr>
        <w:t>xxxxxxxxxxxxxxxxxxxxxxxxxxxxxx</w:t>
      </w:r>
      <w:r w:rsidRPr="7341E5AD" w:rsidR="0039296F">
        <w:rPr>
          <w:rFonts w:cs="Arial"/>
        </w:rPr>
        <w:t xml:space="preserve"> </w:t>
      </w:r>
      <w:r w:rsidRPr="7341E5AD" w:rsidR="005B1A18">
        <w:rPr>
          <w:rFonts w:cs="Arial"/>
          <w:b w:val="1"/>
          <w:bCs w:val="1"/>
        </w:rPr>
        <w:t>($</w:t>
      </w:r>
      <w:r w:rsidRPr="7341E5AD" w:rsidR="72883836">
        <w:rPr>
          <w:rFonts w:cs="Arial"/>
          <w:b w:val="1"/>
          <w:bCs w:val="1"/>
        </w:rPr>
        <w:t>xxxxxxxxxxxxxxxxxxxxxxx</w:t>
      </w:r>
      <w:r w:rsidRPr="7341E5AD" w:rsidR="005B1A18">
        <w:rPr>
          <w:rFonts w:cs="Arial"/>
          <w:b w:val="1"/>
          <w:bCs w:val="1"/>
        </w:rPr>
        <w:t>)</w:t>
      </w:r>
      <w:r w:rsidRPr="7341E5AD" w:rsidR="0039296F">
        <w:rPr>
          <w:rFonts w:cs="Arial"/>
          <w:b w:val="1"/>
          <w:bCs w:val="1"/>
        </w:rPr>
        <w:t>.</w:t>
      </w:r>
    </w:p>
    <w:p w:rsidR="00B71623" w:rsidP="0BA4639C" w:rsidRDefault="00B71623" w14:paraId="4AD2ED44" w14:textId="77777777">
      <w:pPr>
        <w:jc w:val="both"/>
        <w:rPr>
          <w:rFonts w:cs="Arial"/>
          <w:b/>
          <w:bCs/>
        </w:rPr>
      </w:pPr>
    </w:p>
    <w:p w:rsidR="00B71623" w:rsidP="0BA4639C" w:rsidRDefault="00B71623" w14:paraId="2B09EC3A" w14:textId="461FDD5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DESCRIPCIÓN DE LAS FUNCIONES ESENCIALES</w:t>
      </w:r>
    </w:p>
    <w:p w:rsidR="00B71623" w:rsidP="0BA4639C" w:rsidRDefault="00B71623" w14:paraId="3160650C" w14:textId="77777777">
      <w:pPr>
        <w:jc w:val="both"/>
        <w:rPr>
          <w:rFonts w:cs="Arial"/>
          <w:b/>
          <w:bCs/>
        </w:rPr>
      </w:pPr>
    </w:p>
    <w:p w:rsidR="00F65319" w:rsidP="7341E5AD" w:rsidRDefault="00F65319" w14:paraId="783960A5" w14:textId="58C5BE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Pr="7341E5AD" w:rsidR="198D5848">
        <w:rPr>
          <w:rFonts w:cs="Arial"/>
        </w:rPr>
        <w:t>(Funciones tomadas del manual de funciones)</w:t>
      </w:r>
    </w:p>
    <w:p w:rsidRPr="007856E2" w:rsidR="00E41BFD" w:rsidP="00734A73" w:rsidRDefault="00E41BFD" w14:paraId="613A9A06" w14:textId="77777777">
      <w:pPr>
        <w:spacing w:line="276" w:lineRule="auto"/>
        <w:jc w:val="both"/>
        <w:rPr>
          <w:rFonts w:cs="Arial"/>
          <w:bCs/>
        </w:rPr>
      </w:pPr>
    </w:p>
    <w:p w:rsidRPr="00132D63" w:rsidR="00BA7F2E" w:rsidP="7341E5AD" w:rsidRDefault="00274575" w14:paraId="45294CAD" w14:textId="051FED2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cs="Arial"/>
          <w:lang w:val="es-CO"/>
        </w:rPr>
      </w:pPr>
      <w:r w:rsidRPr="7341E5AD" w:rsidR="00274575">
        <w:rPr>
          <w:rFonts w:cs="Arial"/>
          <w:lang w:val="es-CO"/>
        </w:rPr>
        <w:t xml:space="preserve">La presente certificación se </w:t>
      </w:r>
      <w:r w:rsidRPr="7341E5AD" w:rsidR="002E2C8D">
        <w:rPr>
          <w:rFonts w:cs="Arial"/>
          <w:lang w:val="es-CO"/>
        </w:rPr>
        <w:t>expide a</w:t>
      </w:r>
      <w:r w:rsidRPr="7341E5AD" w:rsidR="004B1FEC">
        <w:rPr>
          <w:rFonts w:cs="Arial"/>
        </w:rPr>
        <w:t xml:space="preserve"> solicitud del interesado</w:t>
      </w:r>
      <w:r w:rsidRPr="7341E5AD" w:rsidR="004B1FEC">
        <w:rPr>
          <w:rFonts w:cs="Arial"/>
          <w:lang w:val="es-CO"/>
        </w:rPr>
        <w:t xml:space="preserve"> </w:t>
      </w:r>
      <w:r w:rsidRPr="7341E5AD" w:rsidR="00274575">
        <w:rPr>
          <w:rFonts w:cs="Arial"/>
          <w:lang w:val="es-CO"/>
        </w:rPr>
        <w:t xml:space="preserve">en Bogotá, D.C., </w:t>
      </w:r>
      <w:r w:rsidRPr="7341E5AD" w:rsidR="00D136BF">
        <w:rPr>
          <w:rFonts w:cs="Arial"/>
          <w:lang w:val="es-CO"/>
        </w:rPr>
        <w:t xml:space="preserve">el </w:t>
      </w:r>
      <w:r w:rsidRPr="7341E5AD" w:rsidR="3294CB7D">
        <w:rPr>
          <w:rFonts w:cs="Arial"/>
          <w:lang w:val="es-CO"/>
        </w:rPr>
        <w:t>xxxx</w:t>
      </w:r>
      <w:r w:rsidRPr="7341E5AD" w:rsidR="00E41BFD">
        <w:rPr>
          <w:rFonts w:cs="Arial"/>
          <w:lang w:val="es-CO"/>
        </w:rPr>
        <w:t xml:space="preserve"> </w:t>
      </w:r>
      <w:r w:rsidRPr="7341E5AD" w:rsidR="002E2C8D">
        <w:rPr>
          <w:rFonts w:cs="Arial"/>
        </w:rPr>
        <w:t>(</w:t>
      </w:r>
      <w:r w:rsidRPr="7341E5AD" w:rsidR="0F817AC0">
        <w:rPr>
          <w:rFonts w:cs="Arial"/>
        </w:rPr>
        <w:t>xx</w:t>
      </w:r>
      <w:r w:rsidRPr="7341E5AD" w:rsidR="009F26E9">
        <w:rPr>
          <w:rFonts w:cs="Arial"/>
          <w:lang w:val="es-CO"/>
        </w:rPr>
        <w:t>)</w:t>
      </w:r>
      <w:r w:rsidRPr="7341E5AD" w:rsidR="00274575">
        <w:rPr>
          <w:rFonts w:cs="Arial"/>
          <w:lang w:val="es-CO"/>
        </w:rPr>
        <w:t xml:space="preserve"> de</w:t>
      </w:r>
      <w:r w:rsidRPr="7341E5AD" w:rsidR="009F67F6">
        <w:rPr>
          <w:rFonts w:cs="Arial"/>
          <w:lang w:val="es-CO"/>
        </w:rPr>
        <w:t xml:space="preserve"> </w:t>
      </w:r>
      <w:r w:rsidRPr="7341E5AD" w:rsidR="2B3E6F75">
        <w:rPr>
          <w:rFonts w:cs="Arial"/>
          <w:lang w:val="es-CO"/>
        </w:rPr>
        <w:t>xxxx</w:t>
      </w:r>
      <w:r w:rsidRPr="7341E5AD" w:rsidR="00855B68">
        <w:rPr>
          <w:rFonts w:cs="Arial"/>
          <w:lang w:val="es-CO"/>
        </w:rPr>
        <w:t xml:space="preserve"> de 2026.</w:t>
      </w:r>
    </w:p>
    <w:p w:rsidR="00734A73" w:rsidP="008B69A2" w:rsidRDefault="00734A73" w14:paraId="5BE5C781" w14:textId="77777777">
      <w:pPr>
        <w:spacing w:line="276" w:lineRule="auto"/>
        <w:rPr>
          <w:rFonts w:cs="Arial"/>
          <w:b/>
          <w:lang w:val="es-CO"/>
        </w:rPr>
      </w:pPr>
    </w:p>
    <w:p w:rsidRPr="004B58A2" w:rsidR="00734A73" w:rsidP="007D422E" w:rsidRDefault="00734A73" w14:paraId="021D5343" w14:textId="7EF27518">
      <w:pPr>
        <w:spacing w:line="276" w:lineRule="auto"/>
        <w:jc w:val="center"/>
        <w:rPr>
          <w:rFonts w:cs="Arial"/>
          <w:b/>
          <w:lang w:val="es-CO"/>
        </w:rPr>
      </w:pPr>
    </w:p>
    <w:p w:rsidRPr="00132D63" w:rsidR="00734A73" w:rsidP="007D422E" w:rsidRDefault="00734A73" w14:paraId="10D24032" w14:textId="77777777">
      <w:pPr>
        <w:spacing w:line="276" w:lineRule="auto"/>
        <w:jc w:val="center"/>
        <w:rPr>
          <w:rFonts w:cs="Arial"/>
          <w:b/>
          <w:lang w:val="es-CO"/>
        </w:rPr>
      </w:pPr>
    </w:p>
    <w:p w:rsidRPr="00132D63" w:rsidR="00274575" w:rsidP="7341E5AD" w:rsidRDefault="006751B1" w14:paraId="446F3BB2" w14:textId="756BA0E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341E5AD" w:rsidR="1EABDD82">
        <w:rPr>
          <w:rFonts w:cs="Arial"/>
          <w:b w:val="1"/>
          <w:bCs w:val="1"/>
          <w:lang w:val="es-CO"/>
        </w:rPr>
        <w:t>xxxxxxxxxxxxxxxxxxxxx</w:t>
      </w:r>
    </w:p>
    <w:p w:rsidRPr="00132D63" w:rsidR="00274575" w:rsidP="7341E5AD" w:rsidRDefault="006751B1" w14:paraId="7A51E52A" w14:textId="5A5BF03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cs="Arial"/>
          <w:lang w:val="es-MX"/>
        </w:rPr>
      </w:pPr>
      <w:r w:rsidRPr="7341E5AD" w:rsidR="006751B1">
        <w:rPr>
          <w:rFonts w:cs="Arial"/>
          <w:lang w:val="es-CO"/>
        </w:rPr>
        <w:t xml:space="preserve">Directora </w:t>
      </w:r>
      <w:r w:rsidRPr="7341E5AD" w:rsidR="048990E3">
        <w:rPr>
          <w:rFonts w:cs="Arial"/>
          <w:lang w:val="es-CO"/>
        </w:rPr>
        <w:t xml:space="preserve">Administrativo </w:t>
      </w:r>
      <w:r w:rsidRPr="7341E5AD" w:rsidR="00274575">
        <w:rPr>
          <w:rFonts w:cs="Arial"/>
          <w:lang w:val="es-CO"/>
        </w:rPr>
        <w:t>del Grupo Bicentenario S.A.S.</w:t>
      </w:r>
    </w:p>
    <w:p w:rsidRPr="00132D63" w:rsidR="00BA7F2E" w:rsidP="00BA7F2E" w:rsidRDefault="00BA7F2E" w14:paraId="2D105DD9" w14:textId="3D5FADF2">
      <w:pPr>
        <w:jc w:val="both"/>
        <w:rPr>
          <w:rFonts w:cs="Arial"/>
          <w:lang w:val="es-CO"/>
        </w:rPr>
      </w:pPr>
    </w:p>
    <w:p w:rsidRPr="0009290D" w:rsidR="00182C4A" w:rsidP="007D422E" w:rsidRDefault="0009290D" w14:paraId="5086FC40" w14:textId="6161EBC9">
      <w:pPr>
        <w:jc w:val="both"/>
        <w:rPr>
          <w:rFonts w:cs="Arial"/>
          <w:sz w:val="16"/>
          <w:szCs w:val="16"/>
          <w:lang w:val="es-CO"/>
        </w:rPr>
      </w:pPr>
      <w:r w:rsidRPr="0009290D">
        <w:rPr>
          <w:rFonts w:cs="Arial"/>
          <w:sz w:val="16"/>
          <w:szCs w:val="16"/>
          <w:lang w:val="es-CO"/>
        </w:rPr>
        <w:t>Copia: Expediente laboral</w:t>
      </w:r>
    </w:p>
    <w:sectPr w:rsidRPr="0009290D" w:rsidR="00182C4A" w:rsidSect="00B87FD8">
      <w:headerReference w:type="default" r:id="rId8"/>
      <w:footerReference w:type="default" r:id="rId9"/>
      <w:pgSz w:w="12240" w:h="15840" w:orient="portrait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79D9" w:rsidP="00995429" w:rsidRDefault="00F879D9" w14:paraId="6831F2CF" w14:textId="77777777">
      <w:r>
        <w:separator/>
      </w:r>
    </w:p>
  </w:endnote>
  <w:endnote w:type="continuationSeparator" w:id="0">
    <w:p w:rsidR="00F879D9" w:rsidP="00995429" w:rsidRDefault="00F879D9" w14:paraId="3B15E9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E3D8E" w:rsidP="00172CFB" w:rsidRDefault="00DE3D8E" w14:paraId="1BE0D533" w14:textId="77777777">
    <w:pPr>
      <w:pBdr>
        <w:left w:val="single" w:color="DDDDDD" w:themeColor="accent1" w:sz="12" w:space="31"/>
      </w:pBdr>
      <w:tabs>
        <w:tab w:val="left" w:pos="622"/>
      </w:tabs>
      <w:rPr>
        <w:sz w:val="16"/>
        <w:szCs w:val="16"/>
        <w:lang w:val="en-US"/>
      </w:rPr>
    </w:pPr>
  </w:p>
  <w:p w:rsidRPr="00DE3D8E" w:rsidR="00E76C07" w:rsidP="00172CFB" w:rsidRDefault="00E76C07" w14:paraId="1B5FB376" w14:textId="77777777">
    <w:pPr>
      <w:pBdr>
        <w:left w:val="single" w:color="DDDDDD" w:themeColor="accent1" w:sz="12" w:space="31"/>
      </w:pBdr>
      <w:tabs>
        <w:tab w:val="left" w:pos="622"/>
      </w:tabs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</w:pPr>
    <w:r w:rsidRPr="00DE3D8E">
      <w:rPr>
        <w:sz w:val="16"/>
        <w:szCs w:val="16"/>
        <w:lang w:val="en-US"/>
      </w:rPr>
      <w:t>NIT. 901.351.676 - 2</w:t>
    </w:r>
  </w:p>
  <w:p w:rsidRPr="00DE3D8E" w:rsidR="00172CFB" w:rsidP="008B43B3" w:rsidRDefault="00172CFB" w14:paraId="4174769B" w14:textId="4AE381AE">
    <w:pPr>
      <w:pBdr>
        <w:left w:val="single" w:color="DDDDDD" w:themeColor="accent1" w:sz="12" w:space="31"/>
      </w:pBdr>
      <w:tabs>
        <w:tab w:val="left" w:pos="622"/>
        <w:tab w:val="left" w:pos="6878"/>
      </w:tabs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</w:pPr>
    <w:r w:rsidRPr="00E76C07">
      <w:rPr>
        <w:rFonts w:asciiTheme="majorHAnsi" w:hAnsiTheme="majorHAnsi" w:eastAsiaTheme="majorEastAsia" w:cstheme="majorBidi"/>
        <w:noProof/>
        <w:color w:val="262626" w:themeColor="text1" w:themeTint="D9"/>
        <w:sz w:val="16"/>
        <w:szCs w:val="16"/>
        <w:lang w:val="es-CO" w:eastAsia="es-CO"/>
      </w:rPr>
      <w:drawing>
        <wp:anchor distT="0" distB="0" distL="114300" distR="114300" simplePos="0" relativeHeight="251659264" behindDoc="1" locked="0" layoutInCell="1" allowOverlap="1" wp14:anchorId="4ED5892A" wp14:editId="70FBE6B9">
          <wp:simplePos x="0" y="0"/>
          <wp:positionH relativeFrom="column">
            <wp:posOffset>4244340</wp:posOffset>
          </wp:positionH>
          <wp:positionV relativeFrom="paragraph">
            <wp:posOffset>-1748790</wp:posOffset>
          </wp:positionV>
          <wp:extent cx="5238750" cy="5019675"/>
          <wp:effectExtent l="0" t="0" r="0" b="9525"/>
          <wp:wrapNone/>
          <wp:docPr id="5850536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01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E3D8E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 xml:space="preserve">Carrera </w:t>
    </w:r>
    <w:r w:rsidR="008B43B3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>7 #71-21</w:t>
    </w:r>
    <w:r w:rsidRPr="00DE3D8E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 xml:space="preserve"> </w:t>
    </w:r>
    <w:r w:rsidRPr="00DE3D8E" w:rsidR="00E76C07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>|</w:t>
    </w:r>
    <w:r w:rsidRPr="00DE3D8E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 xml:space="preserve"> CP 111711</w:t>
    </w:r>
    <w:r w:rsidR="008B43B3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ab/>
    </w:r>
  </w:p>
  <w:p w:rsidRPr="00DE3D8E" w:rsidR="00172CFB" w:rsidP="00172CFB" w:rsidRDefault="00172CFB" w14:paraId="2BF6EFC0" w14:textId="059F49EB">
    <w:pPr>
      <w:pBdr>
        <w:left w:val="single" w:color="DDDDDD" w:themeColor="accent1" w:sz="12" w:space="31"/>
      </w:pBdr>
      <w:tabs>
        <w:tab w:val="left" w:pos="622"/>
      </w:tabs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</w:pPr>
    <w:r w:rsidRPr="00DE3D8E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 xml:space="preserve">PBX: </w:t>
    </w:r>
    <w:r w:rsidRPr="00DE3D8E" w:rsidR="00E76C07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 xml:space="preserve">(+57) </w:t>
    </w:r>
    <w:r w:rsidR="008B43B3">
      <w:rPr>
        <w:rFonts w:asciiTheme="majorHAnsi" w:hAnsiTheme="majorHAnsi" w:eastAsiaTheme="majorEastAsia" w:cstheme="majorBidi"/>
        <w:color w:val="262626" w:themeColor="text1" w:themeTint="D9"/>
        <w:sz w:val="16"/>
        <w:szCs w:val="16"/>
        <w:lang w:val="en-US"/>
      </w:rPr>
      <w:t>321 2356703</w:t>
    </w:r>
  </w:p>
  <w:p w:rsidRPr="00764DF2" w:rsidR="00995429" w:rsidRDefault="00E76C07" w14:paraId="3B58719E" w14:textId="77777777">
    <w:pPr>
      <w:pStyle w:val="Piedepgina"/>
      <w:rPr>
        <w:color w:val="262626" w:themeColor="text1" w:themeTint="D9"/>
        <w:sz w:val="20"/>
        <w:szCs w:val="20"/>
        <w:lang w:val="en-US"/>
      </w:rPr>
    </w:pPr>
    <w:r>
      <w:fldChar w:fldCharType="begin"/>
    </w:r>
    <w:r w:rsidRPr="00B71623">
      <w:rPr>
        <w:lang w:val="en-US"/>
      </w:rPr>
      <w:instrText>HYPERLINK "http://www.grupobicentenario.gov.co"</w:instrText>
    </w:r>
    <w:r>
      <w:fldChar w:fldCharType="separate"/>
    </w:r>
    <w:r w:rsidRPr="00764DF2">
      <w:rPr>
        <w:rStyle w:val="Hipervnculo"/>
        <w:sz w:val="16"/>
        <w:szCs w:val="16"/>
        <w:lang w:val="en-US"/>
      </w:rPr>
      <w:t>www.grupobicentenario.gov.co</w:t>
    </w:r>
    <w:r>
      <w:fldChar w:fldCharType="end"/>
    </w:r>
    <w:r w:rsidRPr="00764DF2">
      <w:rPr>
        <w:color w:val="262626" w:themeColor="text1" w:themeTint="D9"/>
        <w:sz w:val="20"/>
        <w:szCs w:val="20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79D9" w:rsidP="00995429" w:rsidRDefault="00F879D9" w14:paraId="4B4EFB82" w14:textId="77777777">
      <w:r>
        <w:separator/>
      </w:r>
    </w:p>
  </w:footnote>
  <w:footnote w:type="continuationSeparator" w:id="0">
    <w:p w:rsidR="00F879D9" w:rsidP="00995429" w:rsidRDefault="00F879D9" w14:paraId="7AFFEC5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95429" w:rsidP="00172CFB" w:rsidRDefault="00172CFB" w14:paraId="0467A01A" w14:textId="73018AA8">
    <w:pPr>
      <w:pStyle w:val="Encabezado"/>
      <w:rPr>
        <w:sz w:val="16"/>
        <w:szCs w:val="16"/>
      </w:rPr>
    </w:pPr>
    <w:r w:rsidRPr="00613400">
      <w:rPr>
        <w:noProof/>
        <w:sz w:val="16"/>
        <w:szCs w:val="16"/>
        <w:highlight w:val="yellow"/>
        <w:lang w:val="es-CO" w:eastAsia="es-CO"/>
      </w:rPr>
      <w:drawing>
        <wp:anchor distT="0" distB="0" distL="114300" distR="114300" simplePos="0" relativeHeight="251658240" behindDoc="1" locked="0" layoutInCell="1" allowOverlap="1" wp14:anchorId="74025DE9" wp14:editId="19D9AD2E">
          <wp:simplePos x="0" y="0"/>
          <wp:positionH relativeFrom="margin">
            <wp:align>right</wp:align>
          </wp:positionH>
          <wp:positionV relativeFrom="paragraph">
            <wp:posOffset>-159385</wp:posOffset>
          </wp:positionV>
          <wp:extent cx="2504911" cy="610738"/>
          <wp:effectExtent l="0" t="0" r="0" b="0"/>
          <wp:wrapNone/>
          <wp:docPr id="3931364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4911" cy="610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E3D8E" w:rsidP="00172CFB" w:rsidRDefault="00DE3D8E" w14:paraId="1675A78A" w14:textId="77777777">
    <w:pPr>
      <w:pStyle w:val="Encabezado"/>
      <w:rPr>
        <w:sz w:val="16"/>
        <w:szCs w:val="16"/>
      </w:rPr>
    </w:pPr>
  </w:p>
  <w:p w:rsidR="00DE3D8E" w:rsidP="00172CFB" w:rsidRDefault="00DE3D8E" w14:paraId="3AA92569" w14:textId="77777777">
    <w:pPr>
      <w:pStyle w:val="Encabezado"/>
      <w:rPr>
        <w:sz w:val="16"/>
        <w:szCs w:val="16"/>
      </w:rPr>
    </w:pPr>
  </w:p>
  <w:p w:rsidR="00DE3D8E" w:rsidP="00172CFB" w:rsidRDefault="00DE3D8E" w14:paraId="060D038A" w14:textId="77777777">
    <w:pPr>
      <w:pStyle w:val="Encabezado"/>
      <w:rPr>
        <w:sz w:val="16"/>
        <w:szCs w:val="16"/>
      </w:rPr>
    </w:pPr>
  </w:p>
  <w:p w:rsidRPr="00E76C07" w:rsidR="00DE3D8E" w:rsidP="00172CFB" w:rsidRDefault="00DE3D8E" w14:paraId="3C4D892B" w14:textId="77777777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27F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5CF3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F258B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3827A7"/>
    <w:multiLevelType w:val="hybridMultilevel"/>
    <w:tmpl w:val="1312ED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94830"/>
    <w:multiLevelType w:val="hybridMultilevel"/>
    <w:tmpl w:val="05EEBF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66E88"/>
    <w:multiLevelType w:val="hybridMultilevel"/>
    <w:tmpl w:val="316A14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606DB"/>
    <w:multiLevelType w:val="hybridMultilevel"/>
    <w:tmpl w:val="5C5A7B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0260E"/>
    <w:multiLevelType w:val="multilevel"/>
    <w:tmpl w:val="4BC63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52AD7"/>
    <w:multiLevelType w:val="multilevel"/>
    <w:tmpl w:val="5198A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937EF"/>
    <w:multiLevelType w:val="multilevel"/>
    <w:tmpl w:val="197E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B57F2"/>
    <w:multiLevelType w:val="multilevel"/>
    <w:tmpl w:val="2E5C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F7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72B76B4"/>
    <w:multiLevelType w:val="hybridMultilevel"/>
    <w:tmpl w:val="FFFFFFFF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53F1824"/>
    <w:multiLevelType w:val="hybridMultilevel"/>
    <w:tmpl w:val="AD261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537D5"/>
    <w:multiLevelType w:val="hybridMultilevel"/>
    <w:tmpl w:val="F36C1DEE"/>
    <w:lvl w:ilvl="0" w:tplc="3BD85B4C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F55039"/>
    <w:multiLevelType w:val="hybridMultilevel"/>
    <w:tmpl w:val="323A58E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B3F0C"/>
    <w:multiLevelType w:val="multilevel"/>
    <w:tmpl w:val="DB8C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95E5B"/>
    <w:multiLevelType w:val="hybridMultilevel"/>
    <w:tmpl w:val="980A37E8"/>
    <w:lvl w:ilvl="0" w:tplc="38743D4E">
      <w:start w:val="1"/>
      <w:numFmt w:val="decimal"/>
      <w:lvlText w:val="%1."/>
      <w:lvlJc w:val="left"/>
      <w:pPr>
        <w:ind w:left="720" w:hanging="360"/>
      </w:pPr>
      <w:rPr>
        <w:rFonts w:cs="Arial" w:asciiTheme="minorHAnsi" w:hAnsiTheme="minorHAnsi" w:eastAsiaTheme="minorEastAsia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387188">
    <w:abstractNumId w:val="15"/>
  </w:num>
  <w:num w:numId="2" w16cid:durableId="476461416">
    <w:abstractNumId w:val="10"/>
  </w:num>
  <w:num w:numId="3" w16cid:durableId="901717532">
    <w:abstractNumId w:val="8"/>
  </w:num>
  <w:num w:numId="4" w16cid:durableId="305668892">
    <w:abstractNumId w:val="7"/>
  </w:num>
  <w:num w:numId="5" w16cid:durableId="1759326722">
    <w:abstractNumId w:val="14"/>
  </w:num>
  <w:num w:numId="6" w16cid:durableId="109052576">
    <w:abstractNumId w:val="16"/>
  </w:num>
  <w:num w:numId="7" w16cid:durableId="1433429166">
    <w:abstractNumId w:val="12"/>
  </w:num>
  <w:num w:numId="8" w16cid:durableId="1162817555">
    <w:abstractNumId w:val="17"/>
  </w:num>
  <w:num w:numId="9" w16cid:durableId="1512834278">
    <w:abstractNumId w:val="5"/>
  </w:num>
  <w:num w:numId="10" w16cid:durableId="782194544">
    <w:abstractNumId w:val="6"/>
  </w:num>
  <w:num w:numId="11" w16cid:durableId="1904177883">
    <w:abstractNumId w:val="3"/>
  </w:num>
  <w:num w:numId="12" w16cid:durableId="1466120663">
    <w:abstractNumId w:val="11"/>
  </w:num>
  <w:num w:numId="13" w16cid:durableId="2002537317">
    <w:abstractNumId w:val="0"/>
  </w:num>
  <w:num w:numId="14" w16cid:durableId="1503620867">
    <w:abstractNumId w:val="4"/>
  </w:num>
  <w:num w:numId="15" w16cid:durableId="1625694829">
    <w:abstractNumId w:val="13"/>
  </w:num>
  <w:num w:numId="16" w16cid:durableId="1073114923">
    <w:abstractNumId w:val="9"/>
  </w:num>
  <w:num w:numId="17" w16cid:durableId="1264460129">
    <w:abstractNumId w:val="2"/>
  </w:num>
  <w:num w:numId="18" w16cid:durableId="6333636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4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4A"/>
    <w:rsid w:val="00005CEF"/>
    <w:rsid w:val="000075DE"/>
    <w:rsid w:val="00010096"/>
    <w:rsid w:val="00021D81"/>
    <w:rsid w:val="000272C1"/>
    <w:rsid w:val="00033BAB"/>
    <w:rsid w:val="00037CD4"/>
    <w:rsid w:val="00065008"/>
    <w:rsid w:val="000667C6"/>
    <w:rsid w:val="00067895"/>
    <w:rsid w:val="0007418D"/>
    <w:rsid w:val="0009290D"/>
    <w:rsid w:val="000939E4"/>
    <w:rsid w:val="000A0E00"/>
    <w:rsid w:val="000A3066"/>
    <w:rsid w:val="000A7873"/>
    <w:rsid w:val="000B3AA3"/>
    <w:rsid w:val="000B3D25"/>
    <w:rsid w:val="000C0FF0"/>
    <w:rsid w:val="000C22CE"/>
    <w:rsid w:val="000C2FF1"/>
    <w:rsid w:val="000C47B1"/>
    <w:rsid w:val="000D4A64"/>
    <w:rsid w:val="000E0252"/>
    <w:rsid w:val="000E4758"/>
    <w:rsid w:val="000E598A"/>
    <w:rsid w:val="00103818"/>
    <w:rsid w:val="00117FB9"/>
    <w:rsid w:val="00120400"/>
    <w:rsid w:val="001204F6"/>
    <w:rsid w:val="00122BC8"/>
    <w:rsid w:val="00123F16"/>
    <w:rsid w:val="00127243"/>
    <w:rsid w:val="00127EDB"/>
    <w:rsid w:val="00132D63"/>
    <w:rsid w:val="00140694"/>
    <w:rsid w:val="0014562A"/>
    <w:rsid w:val="00145FD1"/>
    <w:rsid w:val="00164D2D"/>
    <w:rsid w:val="00172275"/>
    <w:rsid w:val="00172CFB"/>
    <w:rsid w:val="00180E19"/>
    <w:rsid w:val="00182C4A"/>
    <w:rsid w:val="00191461"/>
    <w:rsid w:val="00191842"/>
    <w:rsid w:val="00191999"/>
    <w:rsid w:val="001931B3"/>
    <w:rsid w:val="00194C9D"/>
    <w:rsid w:val="001A07A7"/>
    <w:rsid w:val="001A1E0C"/>
    <w:rsid w:val="001B1BD4"/>
    <w:rsid w:val="001B304D"/>
    <w:rsid w:val="001B52F2"/>
    <w:rsid w:val="001B769E"/>
    <w:rsid w:val="001C2CF9"/>
    <w:rsid w:val="001D08A8"/>
    <w:rsid w:val="001D260D"/>
    <w:rsid w:val="001D4639"/>
    <w:rsid w:val="001E10DB"/>
    <w:rsid w:val="001E2A08"/>
    <w:rsid w:val="001E6908"/>
    <w:rsid w:val="001E7DC9"/>
    <w:rsid w:val="001F279B"/>
    <w:rsid w:val="001F5657"/>
    <w:rsid w:val="002039C0"/>
    <w:rsid w:val="00205BCA"/>
    <w:rsid w:val="0022088E"/>
    <w:rsid w:val="0022255E"/>
    <w:rsid w:val="00223189"/>
    <w:rsid w:val="002429C5"/>
    <w:rsid w:val="002458E6"/>
    <w:rsid w:val="00250488"/>
    <w:rsid w:val="00262034"/>
    <w:rsid w:val="00262989"/>
    <w:rsid w:val="00262D7E"/>
    <w:rsid w:val="002652E8"/>
    <w:rsid w:val="00274575"/>
    <w:rsid w:val="00274A28"/>
    <w:rsid w:val="0027539F"/>
    <w:rsid w:val="00277B21"/>
    <w:rsid w:val="00281A22"/>
    <w:rsid w:val="00290524"/>
    <w:rsid w:val="002946D1"/>
    <w:rsid w:val="002A739C"/>
    <w:rsid w:val="002B1DF3"/>
    <w:rsid w:val="002B227F"/>
    <w:rsid w:val="002C0B7B"/>
    <w:rsid w:val="002C1CC3"/>
    <w:rsid w:val="002C6D8A"/>
    <w:rsid w:val="002D2FB4"/>
    <w:rsid w:val="002E2C8D"/>
    <w:rsid w:val="002E5867"/>
    <w:rsid w:val="002F2A96"/>
    <w:rsid w:val="003028FF"/>
    <w:rsid w:val="0030400E"/>
    <w:rsid w:val="00307AD9"/>
    <w:rsid w:val="00317495"/>
    <w:rsid w:val="00321201"/>
    <w:rsid w:val="003222C0"/>
    <w:rsid w:val="0032537C"/>
    <w:rsid w:val="00337F74"/>
    <w:rsid w:val="0034121A"/>
    <w:rsid w:val="003430E6"/>
    <w:rsid w:val="003511DA"/>
    <w:rsid w:val="003543B3"/>
    <w:rsid w:val="00360467"/>
    <w:rsid w:val="003630BB"/>
    <w:rsid w:val="00371CDA"/>
    <w:rsid w:val="003746A0"/>
    <w:rsid w:val="00375D31"/>
    <w:rsid w:val="003800A4"/>
    <w:rsid w:val="003848CD"/>
    <w:rsid w:val="00390069"/>
    <w:rsid w:val="0039184B"/>
    <w:rsid w:val="00392681"/>
    <w:rsid w:val="0039283E"/>
    <w:rsid w:val="0039296F"/>
    <w:rsid w:val="00396168"/>
    <w:rsid w:val="00397467"/>
    <w:rsid w:val="003A3204"/>
    <w:rsid w:val="003C289C"/>
    <w:rsid w:val="003C4CAE"/>
    <w:rsid w:val="003D0F19"/>
    <w:rsid w:val="003D1C12"/>
    <w:rsid w:val="003D5792"/>
    <w:rsid w:val="003D58AD"/>
    <w:rsid w:val="003E0510"/>
    <w:rsid w:val="003E2BA8"/>
    <w:rsid w:val="003F04D5"/>
    <w:rsid w:val="003F0FB0"/>
    <w:rsid w:val="003F2F94"/>
    <w:rsid w:val="003F5B11"/>
    <w:rsid w:val="00402F60"/>
    <w:rsid w:val="00406324"/>
    <w:rsid w:val="00416FE4"/>
    <w:rsid w:val="00424597"/>
    <w:rsid w:val="00425B99"/>
    <w:rsid w:val="00435836"/>
    <w:rsid w:val="00440511"/>
    <w:rsid w:val="004452D5"/>
    <w:rsid w:val="00453E70"/>
    <w:rsid w:val="00460822"/>
    <w:rsid w:val="00464C51"/>
    <w:rsid w:val="00470F7F"/>
    <w:rsid w:val="0047254E"/>
    <w:rsid w:val="00472885"/>
    <w:rsid w:val="00474E63"/>
    <w:rsid w:val="00476CCF"/>
    <w:rsid w:val="00482EE6"/>
    <w:rsid w:val="00490CE4"/>
    <w:rsid w:val="004918E1"/>
    <w:rsid w:val="00497076"/>
    <w:rsid w:val="004972B2"/>
    <w:rsid w:val="004A1189"/>
    <w:rsid w:val="004A4CC4"/>
    <w:rsid w:val="004B1FEC"/>
    <w:rsid w:val="004B58A2"/>
    <w:rsid w:val="004C20BC"/>
    <w:rsid w:val="004C3A01"/>
    <w:rsid w:val="004D0148"/>
    <w:rsid w:val="004D1442"/>
    <w:rsid w:val="004D37D5"/>
    <w:rsid w:val="004E03E1"/>
    <w:rsid w:val="004F6FF0"/>
    <w:rsid w:val="00502FDB"/>
    <w:rsid w:val="005122C5"/>
    <w:rsid w:val="00515A99"/>
    <w:rsid w:val="00534504"/>
    <w:rsid w:val="005465A0"/>
    <w:rsid w:val="005560C3"/>
    <w:rsid w:val="00556D72"/>
    <w:rsid w:val="005603AB"/>
    <w:rsid w:val="00560AB2"/>
    <w:rsid w:val="00570213"/>
    <w:rsid w:val="0057090A"/>
    <w:rsid w:val="005777DC"/>
    <w:rsid w:val="00581D5B"/>
    <w:rsid w:val="00583841"/>
    <w:rsid w:val="00584451"/>
    <w:rsid w:val="005928CF"/>
    <w:rsid w:val="005946EE"/>
    <w:rsid w:val="005A6CE5"/>
    <w:rsid w:val="005B06DE"/>
    <w:rsid w:val="005B109C"/>
    <w:rsid w:val="005B138D"/>
    <w:rsid w:val="005B1A18"/>
    <w:rsid w:val="005B6694"/>
    <w:rsid w:val="005B6BA4"/>
    <w:rsid w:val="005C4A42"/>
    <w:rsid w:val="005C6BC1"/>
    <w:rsid w:val="005C7DB8"/>
    <w:rsid w:val="005D5239"/>
    <w:rsid w:val="005D6EF5"/>
    <w:rsid w:val="005E083B"/>
    <w:rsid w:val="005E0F76"/>
    <w:rsid w:val="005E21D8"/>
    <w:rsid w:val="005E62EC"/>
    <w:rsid w:val="005F1068"/>
    <w:rsid w:val="005F252E"/>
    <w:rsid w:val="005F2DF0"/>
    <w:rsid w:val="005F50B3"/>
    <w:rsid w:val="005F53AC"/>
    <w:rsid w:val="00603879"/>
    <w:rsid w:val="00605050"/>
    <w:rsid w:val="00605A5B"/>
    <w:rsid w:val="00613400"/>
    <w:rsid w:val="00622391"/>
    <w:rsid w:val="006242A1"/>
    <w:rsid w:val="00630DC0"/>
    <w:rsid w:val="006355B4"/>
    <w:rsid w:val="006420A6"/>
    <w:rsid w:val="006436B9"/>
    <w:rsid w:val="00645D36"/>
    <w:rsid w:val="00651ACE"/>
    <w:rsid w:val="00652075"/>
    <w:rsid w:val="00652260"/>
    <w:rsid w:val="006645B6"/>
    <w:rsid w:val="006648B7"/>
    <w:rsid w:val="00674650"/>
    <w:rsid w:val="00674B56"/>
    <w:rsid w:val="006751B1"/>
    <w:rsid w:val="00675A8E"/>
    <w:rsid w:val="006762DA"/>
    <w:rsid w:val="0068247B"/>
    <w:rsid w:val="00683F41"/>
    <w:rsid w:val="006853B7"/>
    <w:rsid w:val="00690570"/>
    <w:rsid w:val="0069197C"/>
    <w:rsid w:val="006979BD"/>
    <w:rsid w:val="006A3AE5"/>
    <w:rsid w:val="006A3BE4"/>
    <w:rsid w:val="006A6DF3"/>
    <w:rsid w:val="006D1EFF"/>
    <w:rsid w:val="006D2436"/>
    <w:rsid w:val="006D568B"/>
    <w:rsid w:val="006F5405"/>
    <w:rsid w:val="007010BC"/>
    <w:rsid w:val="00711E7A"/>
    <w:rsid w:val="00712C87"/>
    <w:rsid w:val="007256E0"/>
    <w:rsid w:val="00725DEE"/>
    <w:rsid w:val="00727C64"/>
    <w:rsid w:val="007310F9"/>
    <w:rsid w:val="00734A73"/>
    <w:rsid w:val="007353B2"/>
    <w:rsid w:val="00736DEA"/>
    <w:rsid w:val="00752AC2"/>
    <w:rsid w:val="007538A3"/>
    <w:rsid w:val="007548B6"/>
    <w:rsid w:val="00754AC5"/>
    <w:rsid w:val="007552DE"/>
    <w:rsid w:val="0075560C"/>
    <w:rsid w:val="0076162B"/>
    <w:rsid w:val="00764DF2"/>
    <w:rsid w:val="007659FC"/>
    <w:rsid w:val="00765AB4"/>
    <w:rsid w:val="00774699"/>
    <w:rsid w:val="007856E2"/>
    <w:rsid w:val="00785EC2"/>
    <w:rsid w:val="00793F67"/>
    <w:rsid w:val="007A4525"/>
    <w:rsid w:val="007C75B0"/>
    <w:rsid w:val="007D422E"/>
    <w:rsid w:val="007E10C5"/>
    <w:rsid w:val="007E44D2"/>
    <w:rsid w:val="007F77F1"/>
    <w:rsid w:val="008077BF"/>
    <w:rsid w:val="00810777"/>
    <w:rsid w:val="008108E9"/>
    <w:rsid w:val="00817B75"/>
    <w:rsid w:val="00824922"/>
    <w:rsid w:val="00836D0E"/>
    <w:rsid w:val="00840770"/>
    <w:rsid w:val="00846A39"/>
    <w:rsid w:val="00855B68"/>
    <w:rsid w:val="00856167"/>
    <w:rsid w:val="00862088"/>
    <w:rsid w:val="0086484B"/>
    <w:rsid w:val="008724CD"/>
    <w:rsid w:val="0088697D"/>
    <w:rsid w:val="00887794"/>
    <w:rsid w:val="008908AA"/>
    <w:rsid w:val="0089305E"/>
    <w:rsid w:val="008930C1"/>
    <w:rsid w:val="00893E17"/>
    <w:rsid w:val="00894D89"/>
    <w:rsid w:val="008951FB"/>
    <w:rsid w:val="00896E74"/>
    <w:rsid w:val="008A2524"/>
    <w:rsid w:val="008A696D"/>
    <w:rsid w:val="008A729E"/>
    <w:rsid w:val="008B1B6B"/>
    <w:rsid w:val="008B4060"/>
    <w:rsid w:val="008B43B3"/>
    <w:rsid w:val="008B6535"/>
    <w:rsid w:val="008B69A2"/>
    <w:rsid w:val="008C52C8"/>
    <w:rsid w:val="008D7DF5"/>
    <w:rsid w:val="008E4E9D"/>
    <w:rsid w:val="00900034"/>
    <w:rsid w:val="00913550"/>
    <w:rsid w:val="009157D4"/>
    <w:rsid w:val="00916EE1"/>
    <w:rsid w:val="009256F4"/>
    <w:rsid w:val="00943091"/>
    <w:rsid w:val="00946E70"/>
    <w:rsid w:val="0095539A"/>
    <w:rsid w:val="00963A9B"/>
    <w:rsid w:val="009644B0"/>
    <w:rsid w:val="00976639"/>
    <w:rsid w:val="00976ED5"/>
    <w:rsid w:val="00995429"/>
    <w:rsid w:val="009A0549"/>
    <w:rsid w:val="009A141F"/>
    <w:rsid w:val="009A740D"/>
    <w:rsid w:val="009B7825"/>
    <w:rsid w:val="009C44C7"/>
    <w:rsid w:val="009C7ADD"/>
    <w:rsid w:val="009D13AF"/>
    <w:rsid w:val="009D76A6"/>
    <w:rsid w:val="009D7B6D"/>
    <w:rsid w:val="009E23BF"/>
    <w:rsid w:val="009E6B00"/>
    <w:rsid w:val="009F26E9"/>
    <w:rsid w:val="009F35AE"/>
    <w:rsid w:val="009F67F6"/>
    <w:rsid w:val="00A03B2D"/>
    <w:rsid w:val="00A056E6"/>
    <w:rsid w:val="00A1490E"/>
    <w:rsid w:val="00A153C0"/>
    <w:rsid w:val="00A30D16"/>
    <w:rsid w:val="00A32614"/>
    <w:rsid w:val="00A33A5B"/>
    <w:rsid w:val="00A37AA1"/>
    <w:rsid w:val="00A407A3"/>
    <w:rsid w:val="00A4277F"/>
    <w:rsid w:val="00A6073D"/>
    <w:rsid w:val="00A631AC"/>
    <w:rsid w:val="00A64FE1"/>
    <w:rsid w:val="00A70B9C"/>
    <w:rsid w:val="00A73BFF"/>
    <w:rsid w:val="00A92C2E"/>
    <w:rsid w:val="00A941BE"/>
    <w:rsid w:val="00A95275"/>
    <w:rsid w:val="00AA4298"/>
    <w:rsid w:val="00AA6C22"/>
    <w:rsid w:val="00AB5C6E"/>
    <w:rsid w:val="00AD3711"/>
    <w:rsid w:val="00AE3A21"/>
    <w:rsid w:val="00AF0A0A"/>
    <w:rsid w:val="00AF0B54"/>
    <w:rsid w:val="00B01964"/>
    <w:rsid w:val="00B0727C"/>
    <w:rsid w:val="00B11D4D"/>
    <w:rsid w:val="00B14A3E"/>
    <w:rsid w:val="00B1529D"/>
    <w:rsid w:val="00B15454"/>
    <w:rsid w:val="00B1553E"/>
    <w:rsid w:val="00B1554C"/>
    <w:rsid w:val="00B160F0"/>
    <w:rsid w:val="00B208BC"/>
    <w:rsid w:val="00B3431C"/>
    <w:rsid w:val="00B36B69"/>
    <w:rsid w:val="00B43368"/>
    <w:rsid w:val="00B50969"/>
    <w:rsid w:val="00B604CD"/>
    <w:rsid w:val="00B65E4C"/>
    <w:rsid w:val="00B71623"/>
    <w:rsid w:val="00B878E1"/>
    <w:rsid w:val="00B87FD8"/>
    <w:rsid w:val="00B92592"/>
    <w:rsid w:val="00BA7F2E"/>
    <w:rsid w:val="00BC2D93"/>
    <w:rsid w:val="00BC53A9"/>
    <w:rsid w:val="00BD4684"/>
    <w:rsid w:val="00BE12EC"/>
    <w:rsid w:val="00BE26F8"/>
    <w:rsid w:val="00BE5A32"/>
    <w:rsid w:val="00BE7A3F"/>
    <w:rsid w:val="00C01BA0"/>
    <w:rsid w:val="00C13B9E"/>
    <w:rsid w:val="00C17E20"/>
    <w:rsid w:val="00C3049F"/>
    <w:rsid w:val="00C36F1D"/>
    <w:rsid w:val="00C40D8C"/>
    <w:rsid w:val="00C44AEE"/>
    <w:rsid w:val="00C51808"/>
    <w:rsid w:val="00C64B7F"/>
    <w:rsid w:val="00C65B65"/>
    <w:rsid w:val="00C66AAA"/>
    <w:rsid w:val="00C72239"/>
    <w:rsid w:val="00C72301"/>
    <w:rsid w:val="00C75C1F"/>
    <w:rsid w:val="00C770B9"/>
    <w:rsid w:val="00C8126F"/>
    <w:rsid w:val="00C91B80"/>
    <w:rsid w:val="00C94113"/>
    <w:rsid w:val="00CA200C"/>
    <w:rsid w:val="00CA2085"/>
    <w:rsid w:val="00CA2AEE"/>
    <w:rsid w:val="00CB1351"/>
    <w:rsid w:val="00CC63BC"/>
    <w:rsid w:val="00CD2CC0"/>
    <w:rsid w:val="00CD3FD9"/>
    <w:rsid w:val="00CE4F26"/>
    <w:rsid w:val="00CE56A6"/>
    <w:rsid w:val="00CF1899"/>
    <w:rsid w:val="00CF6D24"/>
    <w:rsid w:val="00D0373E"/>
    <w:rsid w:val="00D06296"/>
    <w:rsid w:val="00D136BF"/>
    <w:rsid w:val="00D30E2F"/>
    <w:rsid w:val="00D463B8"/>
    <w:rsid w:val="00D4745F"/>
    <w:rsid w:val="00D5415F"/>
    <w:rsid w:val="00D63079"/>
    <w:rsid w:val="00D66581"/>
    <w:rsid w:val="00D75064"/>
    <w:rsid w:val="00D7673E"/>
    <w:rsid w:val="00D90F55"/>
    <w:rsid w:val="00D9184F"/>
    <w:rsid w:val="00D92614"/>
    <w:rsid w:val="00D96432"/>
    <w:rsid w:val="00DA09EF"/>
    <w:rsid w:val="00DA0B3A"/>
    <w:rsid w:val="00DA264C"/>
    <w:rsid w:val="00DA3A4C"/>
    <w:rsid w:val="00DA4FC5"/>
    <w:rsid w:val="00DB48E6"/>
    <w:rsid w:val="00DC0FAC"/>
    <w:rsid w:val="00DD10CF"/>
    <w:rsid w:val="00DD13E4"/>
    <w:rsid w:val="00DD3F84"/>
    <w:rsid w:val="00DD5729"/>
    <w:rsid w:val="00DD5DB8"/>
    <w:rsid w:val="00DE31E5"/>
    <w:rsid w:val="00DE3D8E"/>
    <w:rsid w:val="00DF3969"/>
    <w:rsid w:val="00DF74B0"/>
    <w:rsid w:val="00E00ED8"/>
    <w:rsid w:val="00E270B3"/>
    <w:rsid w:val="00E271F2"/>
    <w:rsid w:val="00E322C0"/>
    <w:rsid w:val="00E324D6"/>
    <w:rsid w:val="00E34AD7"/>
    <w:rsid w:val="00E357CE"/>
    <w:rsid w:val="00E41BFD"/>
    <w:rsid w:val="00E542BB"/>
    <w:rsid w:val="00E65DD7"/>
    <w:rsid w:val="00E66A0F"/>
    <w:rsid w:val="00E71369"/>
    <w:rsid w:val="00E75E96"/>
    <w:rsid w:val="00E767D4"/>
    <w:rsid w:val="00E767E6"/>
    <w:rsid w:val="00E769C4"/>
    <w:rsid w:val="00E76C07"/>
    <w:rsid w:val="00E80968"/>
    <w:rsid w:val="00E8359E"/>
    <w:rsid w:val="00E859CD"/>
    <w:rsid w:val="00E9648D"/>
    <w:rsid w:val="00EA5D7F"/>
    <w:rsid w:val="00EA7C3E"/>
    <w:rsid w:val="00EA7C47"/>
    <w:rsid w:val="00EB1640"/>
    <w:rsid w:val="00EB25C4"/>
    <w:rsid w:val="00EB4446"/>
    <w:rsid w:val="00EB4693"/>
    <w:rsid w:val="00EC2F61"/>
    <w:rsid w:val="00EC4294"/>
    <w:rsid w:val="00EC5B7B"/>
    <w:rsid w:val="00ED29F8"/>
    <w:rsid w:val="00EE1F36"/>
    <w:rsid w:val="00EE354F"/>
    <w:rsid w:val="00EF0A8C"/>
    <w:rsid w:val="00EF5B64"/>
    <w:rsid w:val="00F02585"/>
    <w:rsid w:val="00F0449B"/>
    <w:rsid w:val="00F132F3"/>
    <w:rsid w:val="00F234AC"/>
    <w:rsid w:val="00F24964"/>
    <w:rsid w:val="00F24E22"/>
    <w:rsid w:val="00F27B1B"/>
    <w:rsid w:val="00F27F23"/>
    <w:rsid w:val="00F3404A"/>
    <w:rsid w:val="00F43BD3"/>
    <w:rsid w:val="00F511B9"/>
    <w:rsid w:val="00F63886"/>
    <w:rsid w:val="00F65319"/>
    <w:rsid w:val="00F7325F"/>
    <w:rsid w:val="00F83AE6"/>
    <w:rsid w:val="00F879D9"/>
    <w:rsid w:val="00F93981"/>
    <w:rsid w:val="00F95A1D"/>
    <w:rsid w:val="00FA1C64"/>
    <w:rsid w:val="00FC0C24"/>
    <w:rsid w:val="00FC0E12"/>
    <w:rsid w:val="00FC14EE"/>
    <w:rsid w:val="00FC256D"/>
    <w:rsid w:val="00FC2D7C"/>
    <w:rsid w:val="00FC4182"/>
    <w:rsid w:val="00FC4BE9"/>
    <w:rsid w:val="00FD45C2"/>
    <w:rsid w:val="00FE5450"/>
    <w:rsid w:val="00FF1C2D"/>
    <w:rsid w:val="00FF3AB2"/>
    <w:rsid w:val="048990E3"/>
    <w:rsid w:val="05C07DF5"/>
    <w:rsid w:val="06229EB6"/>
    <w:rsid w:val="06E642C4"/>
    <w:rsid w:val="0750B49B"/>
    <w:rsid w:val="0A9A3F48"/>
    <w:rsid w:val="0BA4639C"/>
    <w:rsid w:val="0F817AC0"/>
    <w:rsid w:val="12191517"/>
    <w:rsid w:val="131E144F"/>
    <w:rsid w:val="1472A787"/>
    <w:rsid w:val="198D5848"/>
    <w:rsid w:val="1ABB4724"/>
    <w:rsid w:val="1CC70001"/>
    <w:rsid w:val="1EABDD82"/>
    <w:rsid w:val="1F08AA9E"/>
    <w:rsid w:val="20D14CCC"/>
    <w:rsid w:val="22B1CCED"/>
    <w:rsid w:val="23FF0247"/>
    <w:rsid w:val="248359CC"/>
    <w:rsid w:val="259006EE"/>
    <w:rsid w:val="27869BB1"/>
    <w:rsid w:val="2B3E6F75"/>
    <w:rsid w:val="2BD887F6"/>
    <w:rsid w:val="2C1C8BCD"/>
    <w:rsid w:val="30B78726"/>
    <w:rsid w:val="3294CB7D"/>
    <w:rsid w:val="340A85A0"/>
    <w:rsid w:val="35F06A72"/>
    <w:rsid w:val="365AC963"/>
    <w:rsid w:val="382BA026"/>
    <w:rsid w:val="38596F74"/>
    <w:rsid w:val="39202FCB"/>
    <w:rsid w:val="3BA9F1EA"/>
    <w:rsid w:val="4452A977"/>
    <w:rsid w:val="4C40AB83"/>
    <w:rsid w:val="4D1CF773"/>
    <w:rsid w:val="4E552026"/>
    <w:rsid w:val="53334DEB"/>
    <w:rsid w:val="554924DD"/>
    <w:rsid w:val="55AD3ED1"/>
    <w:rsid w:val="58952211"/>
    <w:rsid w:val="5B8F2C55"/>
    <w:rsid w:val="608C5579"/>
    <w:rsid w:val="60F2DC70"/>
    <w:rsid w:val="64C32420"/>
    <w:rsid w:val="67EA3C14"/>
    <w:rsid w:val="6C78BFCC"/>
    <w:rsid w:val="70C240E0"/>
    <w:rsid w:val="72883836"/>
    <w:rsid w:val="72E5B87D"/>
    <w:rsid w:val="7341E5AD"/>
    <w:rsid w:val="77EB6152"/>
    <w:rsid w:val="78A3E3B9"/>
    <w:rsid w:val="79373D50"/>
    <w:rsid w:val="7A662BA3"/>
    <w:rsid w:val="7B949519"/>
    <w:rsid w:val="7F31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A327F"/>
  <w15:chartTrackingRefBased/>
  <w15:docId w15:val="{19B3E103-47E2-4550-B633-5E0873CAC7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53A9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13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3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38D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38D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3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3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3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3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B138D"/>
    <w:rPr>
      <w:rFonts w:asciiTheme="majorHAnsi" w:hAnsiTheme="majorHAnsi" w:eastAsiaTheme="majorEastAsia" w:cstheme="majorBidi"/>
      <w:color w:val="A5A5A5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B138D"/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B138D"/>
    <w:rPr>
      <w:rFonts w:eastAsiaTheme="majorEastAsia" w:cstheme="majorBidi"/>
      <w:color w:val="A5A5A5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B138D"/>
    <w:rPr>
      <w:rFonts w:eastAsiaTheme="majorEastAsia" w:cstheme="majorBidi"/>
      <w:i/>
      <w:iCs/>
      <w:color w:val="A5A5A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B138D"/>
    <w:rPr>
      <w:rFonts w:eastAsiaTheme="majorEastAsia" w:cstheme="majorBidi"/>
      <w:color w:val="A5A5A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B138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B138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B138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B1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38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B13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B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38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B1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38D"/>
    <w:rPr>
      <w:i/>
      <w:iCs/>
      <w:color w:val="A5A5A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38D"/>
    <w:pPr>
      <w:pBdr>
        <w:top w:val="single" w:color="A5A5A5" w:themeColor="accent1" w:themeShade="BF" w:sz="4" w:space="10"/>
        <w:bottom w:val="single" w:color="A5A5A5" w:themeColor="accent1" w:themeShade="BF" w:sz="4" w:space="10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B138D"/>
    <w:rPr>
      <w:i/>
      <w:iCs/>
      <w:color w:val="A5A5A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38D"/>
    <w:rPr>
      <w:b/>
      <w:bCs/>
      <w:smallCaps/>
      <w:color w:val="A5A5A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542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95429"/>
  </w:style>
  <w:style w:type="paragraph" w:styleId="Piedepgina">
    <w:name w:val="footer"/>
    <w:basedOn w:val="Normal"/>
    <w:link w:val="PiedepginaCar"/>
    <w:uiPriority w:val="99"/>
    <w:unhideWhenUsed/>
    <w:rsid w:val="0099542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95429"/>
  </w:style>
  <w:style w:type="character" w:styleId="Hipervnculo">
    <w:name w:val="Hyperlink"/>
    <w:basedOn w:val="Fuentedeprrafopredeter"/>
    <w:uiPriority w:val="99"/>
    <w:unhideWhenUsed/>
    <w:rsid w:val="00E76C07"/>
    <w:rPr>
      <w:color w:val="5F5F5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76C0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603AB"/>
    <w:pPr>
      <w:spacing w:after="0" w:line="240" w:lineRule="auto"/>
    </w:pPr>
    <w:rPr>
      <w:rFonts w:eastAsiaTheme="minorEastAsia"/>
      <w:kern w:val="0"/>
      <w:lang w:val="es-CO" w:eastAsia="es-CO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inespaciado">
    <w:name w:val="No Spacing"/>
    <w:uiPriority w:val="1"/>
    <w:qFormat/>
    <w:rsid w:val="00BC53A9"/>
    <w:pPr>
      <w:spacing w:after="0" w:line="240" w:lineRule="auto"/>
    </w:pPr>
    <w:rPr>
      <w:kern w:val="0"/>
      <w:lang w:val="es-CO"/>
      <w14:ligatures w14:val="none"/>
    </w:rPr>
  </w:style>
  <w:style w:type="paragraph" w:styleId="xmsolistparagraph" w:customStyle="1">
    <w:name w:val="x_msolistparagraph"/>
    <w:basedOn w:val="Normal"/>
    <w:rsid w:val="007538A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CO" w:eastAsia="es-CO"/>
    </w:rPr>
  </w:style>
  <w:style w:type="character" w:styleId="ms-button-flexcontainer" w:customStyle="1">
    <w:name w:val="ms-button-flexcontainer"/>
    <w:basedOn w:val="Fuentedeprrafopredeter"/>
    <w:rsid w:val="007538A3"/>
  </w:style>
  <w:style w:type="paragraph" w:styleId="xmsonormal" w:customStyle="1">
    <w:name w:val="x_msonormal"/>
    <w:basedOn w:val="Normal"/>
    <w:rsid w:val="007538A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CO" w:eastAsia="es-CO"/>
    </w:rPr>
  </w:style>
  <w:style w:type="paragraph" w:styleId="AANumbering" w:customStyle="1">
    <w:name w:val="AA Numbering"/>
    <w:basedOn w:val="Normal"/>
    <w:rsid w:val="0027539F"/>
    <w:pPr>
      <w:tabs>
        <w:tab w:val="num" w:pos="283"/>
        <w:tab w:val="left" w:pos="1134"/>
      </w:tabs>
      <w:spacing w:line="280" w:lineRule="atLeast"/>
      <w:ind w:left="283" w:hanging="283"/>
    </w:pPr>
    <w:rPr>
      <w:rFonts w:ascii="Times New Roman" w:hAnsi="Times New Roman" w:eastAsia="Times New Roman" w:cs="Times New Roman"/>
      <w:sz w:val="22"/>
      <w:szCs w:val="20"/>
      <w:lang w:val="en-US" w:eastAsia="en-US"/>
    </w:rPr>
  </w:style>
  <w:style w:type="paragraph" w:styleId="Default" w:customStyle="1">
    <w:name w:val="Default"/>
    <w:rsid w:val="003900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s-CO"/>
    </w:rPr>
  </w:style>
  <w:style w:type="paragraph" w:styleId="Lista">
    <w:name w:val="List"/>
    <w:basedOn w:val="Normal"/>
    <w:uiPriority w:val="99"/>
    <w:unhideWhenUsed/>
    <w:rsid w:val="003D58AD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3D58A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3D58AD"/>
    <w:rPr>
      <w:rFonts w:eastAsiaTheme="minorEastAsia"/>
      <w:kern w:val="0"/>
      <w:sz w:val="24"/>
      <w:szCs w:val="24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\OneDrive\Documentos\Grupo%20Bicentenario\Contratos\Contratos\Contrato%20No.49\Certificacion%20contractual%20No.49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2A3655D56352448FBC32BF4A16DD4E" ma:contentTypeVersion="12" ma:contentTypeDescription="Crear nuevo documento." ma:contentTypeScope="" ma:versionID="27d93c08f93c38434e392a12f7c4c41f">
  <xsd:schema xmlns:xsd="http://www.w3.org/2001/XMLSchema" xmlns:xs="http://www.w3.org/2001/XMLSchema" xmlns:p="http://schemas.microsoft.com/office/2006/metadata/properties" xmlns:ns1="http://schemas.microsoft.com/sharepoint/v3" xmlns:ns2="90460ec0-44c7-4efa-bf01-0a38fcff037e" xmlns:ns3="e60e53cb-70ff-4ab7-879c-0e17c052fe10" targetNamespace="http://schemas.microsoft.com/office/2006/metadata/properties" ma:root="true" ma:fieldsID="7b3e7ba8f5f7c7b1393cbb63d86d552b" ns1:_="" ns2:_="" ns3:_="">
    <xsd:import namespace="http://schemas.microsoft.com/sharepoint/v3"/>
    <xsd:import namespace="90460ec0-44c7-4efa-bf01-0a38fcff037e"/>
    <xsd:import namespace="e60e53cb-70ff-4ab7-879c-0e17c052f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0ec0-44c7-4efa-bf01-0a38fcff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4700ef0-22c0-4c1f-8f63-59c5c8e7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53cb-70ff-4ab7-879c-0e17c052fe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70d994-ede8-4826-a96e-bdf9eac6098f}" ma:internalName="TaxCatchAll" ma:showField="CatchAllData" ma:web="e60e53cb-70ff-4ab7-879c-0e17c052f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60e53cb-70ff-4ab7-879c-0e17c052fe10" xsi:nil="true"/>
    <_ip_UnifiedCompliancePolicyProperties xmlns="http://schemas.microsoft.com/sharepoint/v3" xsi:nil="true"/>
    <lcf76f155ced4ddcb4097134ff3c332f xmlns="90460ec0-44c7-4efa-bf01-0a38fcff0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D2DF9D-F208-476D-8188-B19ED5561B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A729AF-3022-4ED5-B284-DDADE781D6A1}"/>
</file>

<file path=customXml/itemProps3.xml><?xml version="1.0" encoding="utf-8"?>
<ds:datastoreItem xmlns:ds="http://schemas.openxmlformats.org/officeDocument/2006/customXml" ds:itemID="{E3F695AE-1D2E-489A-A6D3-F218FDA962BB}"/>
</file>

<file path=customXml/itemProps4.xml><?xml version="1.0" encoding="utf-8"?>
<ds:datastoreItem xmlns:ds="http://schemas.openxmlformats.org/officeDocument/2006/customXml" ds:itemID="{47D3A92C-86E4-4ACD-97AB-FEE9D3FC8A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Certificacion contractual No.49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F. Rico</dc:creator>
  <keywords/>
  <dc:description/>
  <lastModifiedBy>Yenni Paola Rivera Romero</lastModifiedBy>
  <revision>5</revision>
  <lastPrinted>2026-08-20T13:53:00.0000000Z</lastPrinted>
  <dcterms:created xsi:type="dcterms:W3CDTF">2026-09-04T15:35:00.0000000Z</dcterms:created>
  <dcterms:modified xsi:type="dcterms:W3CDTF">2026-10-06T21:07:35.7020836Z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0x0101001D2A3655D56352448FBC32BF4A16DD4E</vt:lpwstr>
  </property>
  <property fmtid="{D5CDD505-2E9C-101B-9397-08002B2CF9AE}" pid="3" name="MediaServiceImageTags">
    <vt:lpwstr/>
  </property>
</Properties>
</file>